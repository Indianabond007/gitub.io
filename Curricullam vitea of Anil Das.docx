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DF12" w14:textId="49118B39" w:rsidR="00457ADE" w:rsidRDefault="00E8762D" w:rsidP="00B86C53">
      <w:pPr>
        <w:rPr>
          <w:color w:val="auto"/>
        </w:rPr>
      </w:pPr>
      <w:r w:rsidRPr="00E80D10">
        <w:rPr>
          <w:noProof/>
          <w:lang w:val="en-AU" w:eastAsia="en-AU"/>
        </w:rPr>
        <mc:AlternateContent>
          <mc:Choice Requires="wps">
            <w:drawing>
              <wp:anchor distT="0" distB="0" distL="114300" distR="114300" simplePos="0" relativeHeight="251658240" behindDoc="1" locked="1" layoutInCell="1" allowOverlap="1" wp14:anchorId="48E073EB" wp14:editId="28A81A56">
                <wp:simplePos x="0" y="0"/>
                <wp:positionH relativeFrom="page">
                  <wp:posOffset>-341630</wp:posOffset>
                </wp:positionH>
                <wp:positionV relativeFrom="paragraph">
                  <wp:posOffset>-322580</wp:posOffset>
                </wp:positionV>
                <wp:extent cx="3130550" cy="16725900"/>
                <wp:effectExtent l="0" t="0" r="12700" b="1905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30550" cy="16725900"/>
                        </a:xfrm>
                        <a:prstGeom prst="rect">
                          <a:avLst/>
                        </a:prstGeom>
                        <a:solidFill>
                          <a:srgbClr val="00B0F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B9243C0" id="Rectangle 1" o:spid="_x0000_s1026" alt="&quot;&quot;" style="position:absolute;margin-left:-26.9pt;margin-top:-25.4pt;width:246.5pt;height:13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" fillcolor="#00b0f0" strokecolor="white [3212]" strokeweight="1pt">
                <w10:wrap anchorx="page"/>
                <w10:anchorlock/>
              </v:rect>
            </w:pict>
          </mc:Fallback>
        </mc:AlternateContent>
      </w:r>
    </w:p>
    <w:tbl>
      <w:tblPr>
        <w:tblW w:w="5000" w:type="pct"/>
        <w:tblInd w:w="-90" w:type="dxa"/>
        <w:tblLayout w:type="fixed"/>
        <w:tblCellMar>
          <w:left w:w="0" w:type="dxa"/>
          <w:right w:w="0" w:type="dxa"/>
        </w:tblCellMar>
        <w:tblLook w:val="0600" w:firstRow="0" w:lastRow="0" w:firstColumn="0" w:lastColumn="0" w:noHBand="1" w:noVBand="1"/>
      </w:tblPr>
      <w:tblGrid>
        <w:gridCol w:w="2598"/>
        <w:gridCol w:w="2082"/>
        <w:gridCol w:w="5333"/>
        <w:gridCol w:w="787"/>
      </w:tblGrid>
      <w:tr w:rsidR="00EA114C" w:rsidRPr="00020BEB" w14:paraId="7528AF79" w14:textId="77777777" w:rsidTr="00CC3EE1">
        <w:trPr>
          <w:trHeight w:val="3960"/>
        </w:trPr>
        <w:tc>
          <w:tcPr>
            <w:tcW w:w="2598" w:type="dxa"/>
            <w:vMerge w:val="restart"/>
          </w:tcPr>
          <w:p w14:paraId="5B9A0FC7" w14:textId="5847799E" w:rsidR="00EA114C" w:rsidRDefault="00EA114C" w:rsidP="00E8762D">
            <w:pPr>
              <w:pStyle w:val="Heading1"/>
            </w:pPr>
            <w:r w:rsidRPr="006C5F9F">
              <w:t>Objective</w:t>
            </w:r>
          </w:p>
          <w:p w14:paraId="405C1DA2" w14:textId="47C1D1E4" w:rsidR="00EA114C" w:rsidRPr="00EF0E02" w:rsidRDefault="007F774C" w:rsidP="006C5F9F">
            <w:proofErr w:type="gramStart"/>
            <w:r w:rsidRPr="007F774C">
              <w:t>Dynamic</w:t>
            </w:r>
            <w:proofErr w:type="gramEnd"/>
            <w:r w:rsidRPr="007F774C">
              <w:t xml:space="preserve"> IT professional with expertise in inventory and asset management, data analysis, and operational efficiency. Skilled in technical support, problem-solving, and logistical coordination, ensuring optimal resource utilization. Proficient in C++ and committed to streamlining processes for improved performance.</w:t>
            </w:r>
          </w:p>
        </w:tc>
        <w:tc>
          <w:tcPr>
            <w:tcW w:w="2082" w:type="dxa"/>
            <w:vMerge w:val="restart"/>
          </w:tcPr>
          <w:p w14:paraId="28E9AF9D" w14:textId="4D8C4F60" w:rsidR="00EA114C" w:rsidRPr="00020BEB" w:rsidRDefault="00EA114C" w:rsidP="00C20184">
            <w:pPr>
              <w:spacing w:before="360"/>
              <w:jc w:val="right"/>
              <w:rPr>
                <w:color w:val="auto"/>
              </w:rPr>
            </w:pPr>
          </w:p>
        </w:tc>
        <w:tc>
          <w:tcPr>
            <w:tcW w:w="6120" w:type="dxa"/>
            <w:gridSpan w:val="2"/>
          </w:tcPr>
          <w:p w14:paraId="2802D2C2" w14:textId="1C24F493" w:rsidR="00EA114C" w:rsidRDefault="00EA114C" w:rsidP="00FA67FF">
            <w:pPr>
              <w:pStyle w:val="Title"/>
              <w:spacing w:line="240" w:lineRule="auto"/>
            </w:pPr>
            <w:r>
              <w:t>Anil Das</w:t>
            </w:r>
          </w:p>
          <w:p w14:paraId="0F5C2336" w14:textId="5095B26F" w:rsidR="00EA114C" w:rsidRPr="00E06CE9" w:rsidRDefault="00EA114C" w:rsidP="00FA67FF">
            <w:pPr>
              <w:pStyle w:val="Subtitle"/>
            </w:pPr>
            <w:r>
              <w:t>IT Asset Management</w:t>
            </w:r>
          </w:p>
          <w:p w14:paraId="5CBF9413" w14:textId="77777777" w:rsidR="00EA114C" w:rsidRPr="006C5F9F" w:rsidRDefault="00EA114C" w:rsidP="00FA67FF">
            <w:pPr>
              <w:spacing w:line="240" w:lineRule="auto"/>
            </w:pPr>
          </w:p>
          <w:p w14:paraId="3CA0855A" w14:textId="02B3B31D" w:rsidR="00EA114C" w:rsidRPr="00EF0E02" w:rsidRDefault="00EA114C" w:rsidP="00FA67FF">
            <w:pPr>
              <w:spacing w:line="240" w:lineRule="auto"/>
            </w:pPr>
            <w:r w:rsidRPr="00152475">
              <w:t>“Experienced in managing the full lifecycle of IT assets, including procurement, inventory tracking, compliance, and disposal. Skilled in implementing asset management systems to optimize resource utilization, reduce costs, and ensure adherence to organizational policies and industry standards. Proficient in maintaining accurate asset records, coordinating audits, and supporting IT governance for hardware and software assets.”</w:t>
            </w:r>
          </w:p>
        </w:tc>
      </w:tr>
      <w:tr w:rsidR="002D1E4D" w:rsidRPr="00020BEB" w14:paraId="6E2661A8" w14:textId="77777777" w:rsidTr="00CC3EE1">
        <w:trPr>
          <w:gridAfter w:val="2"/>
          <w:wAfter w:w="6120" w:type="dxa"/>
          <w:trHeight w:val="270"/>
        </w:trPr>
        <w:tc>
          <w:tcPr>
            <w:tcW w:w="2598" w:type="dxa"/>
            <w:vMerge/>
          </w:tcPr>
          <w:p w14:paraId="34E0B6BC" w14:textId="77777777" w:rsidR="002D1E4D" w:rsidRPr="00CA07A7" w:rsidRDefault="002D1E4D" w:rsidP="00B31DA4">
            <w:pPr>
              <w:rPr>
                <w:color w:val="auto"/>
                <w:szCs w:val="20"/>
              </w:rPr>
            </w:pPr>
          </w:p>
        </w:tc>
        <w:tc>
          <w:tcPr>
            <w:tcW w:w="2082" w:type="dxa"/>
            <w:vMerge/>
          </w:tcPr>
          <w:p w14:paraId="2BCF14DA" w14:textId="2969E230" w:rsidR="002D1E4D" w:rsidRPr="00020BEB" w:rsidRDefault="002D1E4D" w:rsidP="00C20184">
            <w:pPr>
              <w:spacing w:before="360"/>
              <w:jc w:val="right"/>
              <w:rPr>
                <w:color w:val="auto"/>
              </w:rPr>
            </w:pPr>
          </w:p>
        </w:tc>
      </w:tr>
      <w:tr w:rsidR="00EA114C" w:rsidRPr="00020BEB" w14:paraId="0E7D10C3" w14:textId="77777777" w:rsidTr="00CC3EE1">
        <w:trPr>
          <w:trHeight w:val="432"/>
        </w:trPr>
        <w:tc>
          <w:tcPr>
            <w:tcW w:w="2598" w:type="dxa"/>
            <w:vMerge w:val="restart"/>
          </w:tcPr>
          <w:p w14:paraId="560FE027" w14:textId="7FD53B94" w:rsidR="00EA114C" w:rsidRPr="00020BEB" w:rsidRDefault="00EA114C" w:rsidP="00E228A5">
            <w:pPr>
              <w:pStyle w:val="Heading1"/>
            </w:pPr>
            <w:r w:rsidRPr="006C5F9F">
              <w:t>Contact</w:t>
            </w:r>
          </w:p>
          <w:p w14:paraId="715375B4" w14:textId="6EE1352C" w:rsidR="00EA114C" w:rsidRPr="006C5F9F" w:rsidRDefault="00EA114C" w:rsidP="00152475">
            <w:pPr>
              <w:pStyle w:val="ListBullet"/>
            </w:pPr>
            <w:r>
              <w:t>Dasanil2645@gmail.c</w:t>
            </w:r>
            <w:r w:rsidR="00D30494">
              <w:t>o</w:t>
            </w:r>
            <w:r>
              <w:t>m</w:t>
            </w:r>
          </w:p>
          <w:p w14:paraId="6F51D0C8" w14:textId="4BF8ADB6" w:rsidR="00EA114C" w:rsidRDefault="00EA114C" w:rsidP="00152475">
            <w:pPr>
              <w:pStyle w:val="ListBullet"/>
            </w:pPr>
            <w:r>
              <w:t xml:space="preserve">+91 </w:t>
            </w:r>
            <w:r w:rsidRPr="0063300C">
              <w:t>8767039994</w:t>
            </w:r>
          </w:p>
          <w:p w14:paraId="1B87BB69" w14:textId="26E8ECAA" w:rsidR="00EA114C" w:rsidRDefault="00EA114C" w:rsidP="00356AB0">
            <w:pPr>
              <w:pStyle w:val="ListBullet"/>
            </w:pPr>
            <w:r w:rsidRPr="0063300C">
              <w:t>Thane</w:t>
            </w:r>
            <w:r>
              <w:t>, Maharashtra 400607</w:t>
            </w:r>
          </w:p>
          <w:p w14:paraId="412D7B51" w14:textId="77777777" w:rsidR="00EA114C" w:rsidRDefault="00EA114C" w:rsidP="00356AB0"/>
          <w:p w14:paraId="3048A6D7" w14:textId="1717ED58" w:rsidR="00EA114C" w:rsidRPr="00E228A5" w:rsidRDefault="00EA114C" w:rsidP="00E228A5">
            <w:pPr>
              <w:pStyle w:val="Heading1"/>
            </w:pPr>
            <w:r w:rsidRPr="006C5F9F">
              <w:t>Education</w:t>
            </w:r>
          </w:p>
          <w:p w14:paraId="2913BFFF" w14:textId="77777777" w:rsidR="00EA114C" w:rsidRPr="00152475" w:rsidRDefault="00EA114C" w:rsidP="00E06CE9">
            <w:pPr>
              <w:rPr>
                <w:rStyle w:val="NotBold"/>
                <w:rFonts w:eastAsiaTheme="majorEastAsia" w:cstheme="majorBidi"/>
                <w:b w:val="0"/>
                <w:caps/>
                <w:spacing w:val="20"/>
                <w:sz w:val="22"/>
                <w:szCs w:val="22"/>
              </w:rPr>
            </w:pPr>
            <w:r w:rsidRPr="00152475">
              <w:rPr>
                <w:rStyle w:val="NotBold"/>
                <w:rFonts w:eastAsiaTheme="majorEastAsia" w:cstheme="majorBidi"/>
                <w:b w:val="0"/>
                <w:caps/>
                <w:spacing w:val="20"/>
                <w:sz w:val="22"/>
                <w:szCs w:val="22"/>
              </w:rPr>
              <w:t xml:space="preserve">Sahyog College of Management </w:t>
            </w:r>
          </w:p>
          <w:p w14:paraId="53D06CE1" w14:textId="7DEDDBBC" w:rsidR="00EA114C" w:rsidRPr="00152475" w:rsidRDefault="00EA114C" w:rsidP="00E06CE9">
            <w:pPr>
              <w:rPr>
                <w:rStyle w:val="NotBold"/>
                <w:rFonts w:eastAsiaTheme="majorEastAsia" w:cstheme="majorBidi"/>
                <w:b w:val="0"/>
                <w:caps/>
                <w:spacing w:val="20"/>
                <w:sz w:val="22"/>
                <w:szCs w:val="22"/>
              </w:rPr>
            </w:pPr>
            <w:r w:rsidRPr="00152475">
              <w:rPr>
                <w:rStyle w:val="NotBold"/>
                <w:rFonts w:eastAsiaTheme="majorEastAsia" w:cstheme="majorBidi"/>
                <w:b w:val="0"/>
                <w:caps/>
                <w:spacing w:val="20"/>
                <w:sz w:val="22"/>
                <w:szCs w:val="22"/>
              </w:rPr>
              <w:t>And Studies</w:t>
            </w:r>
          </w:p>
          <w:p w14:paraId="66CEB0AB" w14:textId="2EECFABB" w:rsidR="00EA114C" w:rsidRPr="00152475" w:rsidRDefault="00EA114C" w:rsidP="00356AB0">
            <w:pPr>
              <w:rPr>
                <w:sz w:val="22"/>
                <w:szCs w:val="22"/>
              </w:rPr>
            </w:pPr>
            <w:proofErr w:type="gramStart"/>
            <w:r w:rsidRPr="00152475">
              <w:rPr>
                <w:sz w:val="22"/>
                <w:szCs w:val="22"/>
              </w:rPr>
              <w:t>Bachelor’s</w:t>
            </w:r>
            <w:proofErr w:type="gramEnd"/>
            <w:r w:rsidRPr="00152475">
              <w:rPr>
                <w:sz w:val="22"/>
                <w:szCs w:val="22"/>
              </w:rPr>
              <w:t xml:space="preserve"> in computer application</w:t>
            </w:r>
          </w:p>
          <w:p w14:paraId="77D42547" w14:textId="2FD1662D" w:rsidR="00EA114C" w:rsidRPr="00152475" w:rsidRDefault="00EA114C" w:rsidP="00356AB0">
            <w:pPr>
              <w:rPr>
                <w:sz w:val="22"/>
                <w:szCs w:val="22"/>
              </w:rPr>
            </w:pPr>
            <w:r w:rsidRPr="00152475">
              <w:rPr>
                <w:sz w:val="22"/>
                <w:szCs w:val="22"/>
              </w:rPr>
              <w:t>Thane, Maharashtra, Jan 2021</w:t>
            </w:r>
          </w:p>
          <w:p w14:paraId="6EBF164C" w14:textId="77777777" w:rsidR="00EA114C" w:rsidRPr="00152475" w:rsidRDefault="00EA114C" w:rsidP="00356AB0">
            <w:pPr>
              <w:rPr>
                <w:sz w:val="22"/>
                <w:szCs w:val="22"/>
              </w:rPr>
            </w:pPr>
          </w:p>
          <w:p w14:paraId="20CA56B0" w14:textId="77777777" w:rsidR="00EA114C" w:rsidRDefault="00EA114C" w:rsidP="00356AB0">
            <w:pPr>
              <w:rPr>
                <w:sz w:val="22"/>
                <w:szCs w:val="22"/>
              </w:rPr>
            </w:pPr>
            <w:r w:rsidRPr="00152475">
              <w:rPr>
                <w:sz w:val="22"/>
                <w:szCs w:val="22"/>
              </w:rPr>
              <w:t xml:space="preserve">Smt. S.B.J. English high school and </w:t>
            </w:r>
          </w:p>
          <w:p w14:paraId="242B61C0" w14:textId="08C24B2B" w:rsidR="00EA114C" w:rsidRPr="00152475" w:rsidRDefault="00EA114C" w:rsidP="00356AB0">
            <w:pPr>
              <w:rPr>
                <w:sz w:val="22"/>
                <w:szCs w:val="22"/>
              </w:rPr>
            </w:pPr>
            <w:r w:rsidRPr="00152475">
              <w:rPr>
                <w:sz w:val="22"/>
                <w:szCs w:val="22"/>
              </w:rPr>
              <w:t>jr. college of commerce and science</w:t>
            </w:r>
          </w:p>
          <w:p w14:paraId="447B90C8" w14:textId="3C34324C" w:rsidR="00EA114C" w:rsidRPr="00152475" w:rsidRDefault="00EA114C" w:rsidP="00356AB0">
            <w:pPr>
              <w:rPr>
                <w:sz w:val="22"/>
                <w:szCs w:val="22"/>
              </w:rPr>
            </w:pPr>
            <w:r w:rsidRPr="00152475">
              <w:rPr>
                <w:sz w:val="22"/>
                <w:szCs w:val="22"/>
              </w:rPr>
              <w:t>H.S.C., Commerce</w:t>
            </w:r>
          </w:p>
          <w:p w14:paraId="225C8AC8" w14:textId="4B290FEE" w:rsidR="00EA114C" w:rsidRDefault="00EA114C" w:rsidP="00356AB0">
            <w:pPr>
              <w:rPr>
                <w:sz w:val="22"/>
                <w:szCs w:val="22"/>
              </w:rPr>
            </w:pPr>
            <w:r w:rsidRPr="00152475">
              <w:rPr>
                <w:sz w:val="22"/>
                <w:szCs w:val="22"/>
              </w:rPr>
              <w:t>Maharashtra, Jan 2018</w:t>
            </w:r>
          </w:p>
          <w:p w14:paraId="33D0F472" w14:textId="77777777" w:rsidR="00E228A5" w:rsidRPr="00152475" w:rsidRDefault="00E228A5" w:rsidP="00356AB0">
            <w:pPr>
              <w:rPr>
                <w:sz w:val="22"/>
                <w:szCs w:val="22"/>
              </w:rPr>
            </w:pPr>
          </w:p>
          <w:p w14:paraId="4CE97CC4" w14:textId="77777777" w:rsidR="00EA114C" w:rsidRPr="00152475" w:rsidRDefault="00EA114C" w:rsidP="00152475">
            <w:pPr>
              <w:rPr>
                <w:sz w:val="22"/>
                <w:szCs w:val="22"/>
              </w:rPr>
            </w:pPr>
            <w:r w:rsidRPr="00152475">
              <w:rPr>
                <w:sz w:val="22"/>
                <w:szCs w:val="22"/>
              </w:rPr>
              <w:t>S.S.C</w:t>
            </w:r>
          </w:p>
          <w:p w14:paraId="110E8F14" w14:textId="77777777" w:rsidR="00EA114C" w:rsidRDefault="00EA114C" w:rsidP="00152475">
            <w:pPr>
              <w:rPr>
                <w:sz w:val="22"/>
                <w:szCs w:val="22"/>
              </w:rPr>
            </w:pPr>
            <w:r w:rsidRPr="00152475">
              <w:rPr>
                <w:sz w:val="22"/>
                <w:szCs w:val="22"/>
              </w:rPr>
              <w:t xml:space="preserve">Smt. Gunjana English High School of </w:t>
            </w:r>
          </w:p>
          <w:p w14:paraId="34643D2D" w14:textId="615E3F90" w:rsidR="00EA114C" w:rsidRPr="00152475" w:rsidRDefault="00EA114C" w:rsidP="00152475">
            <w:pPr>
              <w:rPr>
                <w:sz w:val="22"/>
                <w:szCs w:val="22"/>
                <w:lang w:val="es-ES"/>
              </w:rPr>
            </w:pPr>
            <w:r w:rsidRPr="00152475">
              <w:rPr>
                <w:sz w:val="22"/>
                <w:szCs w:val="22"/>
                <w:lang w:val="es-ES"/>
              </w:rPr>
              <w:t xml:space="preserve">Azad Nagar </w:t>
            </w:r>
            <w:proofErr w:type="spellStart"/>
            <w:r w:rsidRPr="00152475">
              <w:rPr>
                <w:sz w:val="22"/>
                <w:szCs w:val="22"/>
                <w:lang w:val="es-ES"/>
              </w:rPr>
              <w:t>Manpada</w:t>
            </w:r>
            <w:proofErr w:type="spellEnd"/>
          </w:p>
          <w:p w14:paraId="048BB640" w14:textId="77777777" w:rsidR="00EA114C" w:rsidRPr="00EC5BD8" w:rsidRDefault="00EA114C" w:rsidP="00152475">
            <w:pPr>
              <w:rPr>
                <w:sz w:val="22"/>
                <w:szCs w:val="22"/>
                <w:lang w:val="es-ES"/>
              </w:rPr>
            </w:pPr>
            <w:r w:rsidRPr="00152475">
              <w:rPr>
                <w:sz w:val="22"/>
                <w:szCs w:val="22"/>
                <w:lang w:val="es-ES"/>
              </w:rPr>
              <w:t xml:space="preserve">Thane, </w:t>
            </w:r>
            <w:proofErr w:type="spellStart"/>
            <w:r w:rsidRPr="00152475">
              <w:rPr>
                <w:sz w:val="22"/>
                <w:szCs w:val="22"/>
                <w:lang w:val="es-ES"/>
              </w:rPr>
              <w:t>Maharashtra</w:t>
            </w:r>
            <w:proofErr w:type="spellEnd"/>
            <w:r w:rsidRPr="00152475">
              <w:rPr>
                <w:sz w:val="22"/>
                <w:szCs w:val="22"/>
                <w:lang w:val="es-ES"/>
              </w:rPr>
              <w:t>,</w:t>
            </w:r>
            <w:r w:rsidRPr="00EC5BD8">
              <w:rPr>
                <w:sz w:val="22"/>
                <w:szCs w:val="22"/>
                <w:lang w:val="es-ES"/>
              </w:rPr>
              <w:t> Jan 2016</w:t>
            </w:r>
          </w:p>
          <w:p w14:paraId="13A18923" w14:textId="77777777" w:rsidR="00EA114C" w:rsidRPr="00EC5BD8" w:rsidRDefault="00EA114C" w:rsidP="00356AB0">
            <w:pPr>
              <w:rPr>
                <w:lang w:val="es-ES"/>
              </w:rPr>
            </w:pPr>
          </w:p>
          <w:p w14:paraId="51DC0A04" w14:textId="77777777" w:rsidR="000D26F2" w:rsidRPr="008B5FF6" w:rsidRDefault="000D26F2" w:rsidP="00152475">
            <w:pPr>
              <w:pStyle w:val="Heading1"/>
              <w:rPr>
                <w:lang w:val="es-ES"/>
              </w:rPr>
            </w:pPr>
          </w:p>
          <w:p w14:paraId="1CA8B621" w14:textId="77777777" w:rsidR="000D26F2" w:rsidRPr="008B5FF6" w:rsidRDefault="000D26F2" w:rsidP="00152475">
            <w:pPr>
              <w:pStyle w:val="Heading1"/>
              <w:rPr>
                <w:lang w:val="es-ES"/>
              </w:rPr>
            </w:pPr>
          </w:p>
          <w:p w14:paraId="7D594627" w14:textId="017911B3" w:rsidR="00EA114C" w:rsidRPr="008377D9" w:rsidRDefault="00EA114C" w:rsidP="00152475">
            <w:pPr>
              <w:pStyle w:val="Heading1"/>
            </w:pPr>
            <w:r w:rsidRPr="006C5F9F">
              <w:lastRenderedPageBreak/>
              <w:t>Skills</w:t>
            </w:r>
          </w:p>
          <w:p w14:paraId="749A9024" w14:textId="2B75B750" w:rsidR="00EA114C" w:rsidRDefault="00FA67FF" w:rsidP="00152475">
            <w:pPr>
              <w:pStyle w:val="ListBullet"/>
            </w:pPr>
            <w:r w:rsidRPr="00E80D10">
              <w:rPr>
                <w:noProof/>
                <w:lang w:val="en-AU" w:eastAsia="en-AU"/>
              </w:rPr>
              <mc:AlternateContent>
                <mc:Choice Requires="wps">
                  <w:drawing>
                    <wp:anchor distT="0" distB="0" distL="114300" distR="114300" simplePos="0" relativeHeight="251658241" behindDoc="1" locked="1" layoutInCell="1" allowOverlap="1" wp14:anchorId="5E06526D" wp14:editId="0BAFD444">
                      <wp:simplePos x="0" y="0"/>
                      <wp:positionH relativeFrom="page">
                        <wp:posOffset>-381000</wp:posOffset>
                      </wp:positionH>
                      <wp:positionV relativeFrom="paragraph">
                        <wp:posOffset>-431800</wp:posOffset>
                      </wp:positionV>
                      <wp:extent cx="2393950" cy="17157700"/>
                      <wp:effectExtent l="0" t="0" r="25400" b="25400"/>
                      <wp:wrapNone/>
                      <wp:docPr id="61162386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393950" cy="17157700"/>
                              </a:xfrm>
                              <a:prstGeom prst="rect">
                                <a:avLst/>
                              </a:prstGeom>
                              <a:solidFill>
                                <a:srgbClr val="00B0F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AC6A3DD" id="Rectangle 1" o:spid="_x0000_s1026" alt="&quot;&quot;" style="position:absolute;margin-left:-30pt;margin-top:-34pt;width:188.5pt;height:135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" fillcolor="#00b0f0" strokecolor="white [3212]" strokeweight="1pt">
                      <w10:wrap anchorx="page"/>
                      <w10:anchorlock/>
                    </v:rect>
                  </w:pict>
                </mc:Fallback>
              </mc:AlternateContent>
            </w:r>
            <w:r w:rsidR="00EA114C">
              <w:rPr>
                <w:bdr w:val="none" w:sz="0" w:space="0" w:color="auto" w:frame="1"/>
              </w:rPr>
              <w:t>C and C++ programming</w:t>
            </w:r>
          </w:p>
          <w:p w14:paraId="6898B235" w14:textId="77777777" w:rsidR="00EA114C" w:rsidRDefault="00EA114C" w:rsidP="00152475">
            <w:pPr>
              <w:pStyle w:val="ListBullet"/>
            </w:pPr>
            <w:r>
              <w:rPr>
                <w:bdr w:val="none" w:sz="0" w:space="0" w:color="auto" w:frame="1"/>
              </w:rPr>
              <w:t>Data analysis and reporting</w:t>
            </w:r>
          </w:p>
          <w:p w14:paraId="44F98248" w14:textId="77777777" w:rsidR="00EA114C" w:rsidRDefault="00EA114C" w:rsidP="00152475">
            <w:pPr>
              <w:pStyle w:val="ListBullet"/>
            </w:pPr>
            <w:r>
              <w:rPr>
                <w:bdr w:val="none" w:sz="0" w:space="0" w:color="auto" w:frame="1"/>
              </w:rPr>
              <w:t>Inventory and asset management</w:t>
            </w:r>
          </w:p>
          <w:p w14:paraId="3307D4A1" w14:textId="77777777" w:rsidR="00EA114C" w:rsidRDefault="00EA114C" w:rsidP="00152475">
            <w:pPr>
              <w:pStyle w:val="ListBullet"/>
            </w:pPr>
            <w:r>
              <w:rPr>
                <w:bdr w:val="none" w:sz="0" w:space="0" w:color="auto" w:frame="1"/>
              </w:rPr>
              <w:t>Operational efficiency strategies</w:t>
            </w:r>
          </w:p>
          <w:p w14:paraId="4E750179" w14:textId="77777777" w:rsidR="00EA114C" w:rsidRDefault="00EA114C" w:rsidP="00152475">
            <w:pPr>
              <w:pStyle w:val="ListBullet"/>
            </w:pPr>
            <w:r>
              <w:rPr>
                <w:bdr w:val="none" w:sz="0" w:space="0" w:color="auto" w:frame="1"/>
              </w:rPr>
              <w:t>Technical support services</w:t>
            </w:r>
          </w:p>
          <w:p w14:paraId="79C668C1" w14:textId="77777777" w:rsidR="00EA114C" w:rsidRDefault="00EA114C" w:rsidP="00152475">
            <w:pPr>
              <w:pStyle w:val="ListBullet"/>
            </w:pPr>
            <w:r>
              <w:rPr>
                <w:bdr w:val="none" w:sz="0" w:space="0" w:color="auto" w:frame="1"/>
              </w:rPr>
              <w:t>Microsoft Excel proficiency</w:t>
            </w:r>
          </w:p>
          <w:p w14:paraId="4BADA03C" w14:textId="77777777" w:rsidR="00EA114C" w:rsidRDefault="00EA114C" w:rsidP="00152475">
            <w:pPr>
              <w:pStyle w:val="ListBullet"/>
            </w:pPr>
            <w:r>
              <w:rPr>
                <w:bdr w:val="none" w:sz="0" w:space="0" w:color="auto" w:frame="1"/>
              </w:rPr>
              <w:t>IT asset lifecycle management</w:t>
            </w:r>
          </w:p>
          <w:p w14:paraId="5EE8FBD5" w14:textId="77777777" w:rsidR="00EA114C" w:rsidRDefault="00EA114C" w:rsidP="00152475">
            <w:pPr>
              <w:pStyle w:val="ListBullet"/>
            </w:pPr>
            <w:r>
              <w:rPr>
                <w:bdr w:val="none" w:sz="0" w:space="0" w:color="auto" w:frame="1"/>
              </w:rPr>
              <w:t>Problem solving techniques</w:t>
            </w:r>
          </w:p>
          <w:p w14:paraId="2B11F2A5" w14:textId="77777777" w:rsidR="00EA114C" w:rsidRDefault="00EA114C" w:rsidP="00152475">
            <w:pPr>
              <w:pStyle w:val="ListBullet"/>
            </w:pPr>
            <w:r>
              <w:rPr>
                <w:bdr w:val="none" w:sz="0" w:space="0" w:color="auto" w:frame="1"/>
              </w:rPr>
              <w:t>Time management skills</w:t>
            </w:r>
          </w:p>
          <w:p w14:paraId="6A967CBB" w14:textId="77777777" w:rsidR="00EA114C" w:rsidRDefault="00EA114C" w:rsidP="00152475">
            <w:pPr>
              <w:pStyle w:val="ListBullet"/>
            </w:pPr>
            <w:r>
              <w:rPr>
                <w:bdr w:val="none" w:sz="0" w:space="0" w:color="auto" w:frame="1"/>
              </w:rPr>
              <w:t>Logistical coordination expertise</w:t>
            </w:r>
          </w:p>
          <w:p w14:paraId="2A3BF524" w14:textId="77777777" w:rsidR="00EA114C" w:rsidRDefault="00EA114C" w:rsidP="00152475">
            <w:pPr>
              <w:pStyle w:val="ListBullet"/>
            </w:pPr>
            <w:r>
              <w:rPr>
                <w:bdr w:val="none" w:sz="0" w:space="0" w:color="auto" w:frame="1"/>
              </w:rPr>
              <w:t>IT service management practices</w:t>
            </w:r>
          </w:p>
          <w:p w14:paraId="59382C6F" w14:textId="77777777" w:rsidR="00EA114C" w:rsidRDefault="00EA114C" w:rsidP="00152475">
            <w:pPr>
              <w:pStyle w:val="ListBullet"/>
            </w:pPr>
            <w:r>
              <w:rPr>
                <w:bdr w:val="none" w:sz="0" w:space="0" w:color="auto" w:frame="1"/>
              </w:rPr>
              <w:t>Hardware asset management</w:t>
            </w:r>
          </w:p>
          <w:p w14:paraId="41AFA3D2" w14:textId="77777777" w:rsidR="00A0257D" w:rsidRPr="00A0257D" w:rsidRDefault="00EA114C" w:rsidP="00152475">
            <w:pPr>
              <w:pStyle w:val="ListBullet"/>
            </w:pPr>
            <w:r>
              <w:rPr>
                <w:bdr w:val="none" w:sz="0" w:space="0" w:color="auto" w:frame="1"/>
              </w:rPr>
              <w:t xml:space="preserve">Web development: HTML, CSS, </w:t>
            </w:r>
          </w:p>
          <w:p w14:paraId="5B0D8DAB" w14:textId="302CCC8A" w:rsidR="00EA114C" w:rsidRDefault="00EA114C" w:rsidP="00A0257D">
            <w:pPr>
              <w:pStyle w:val="ListBullet"/>
              <w:numPr>
                <w:ilvl w:val="0"/>
                <w:numId w:val="0"/>
              </w:numPr>
              <w:ind w:left="360"/>
            </w:pPr>
            <w:r>
              <w:rPr>
                <w:bdr w:val="none" w:sz="0" w:space="0" w:color="auto" w:frame="1"/>
              </w:rPr>
              <w:t>JavaScript</w:t>
            </w:r>
          </w:p>
          <w:p w14:paraId="6C054C98" w14:textId="77777777" w:rsidR="00A0257D" w:rsidRPr="00A0257D" w:rsidRDefault="00EA114C" w:rsidP="00152475">
            <w:pPr>
              <w:pStyle w:val="ListBullet"/>
            </w:pPr>
            <w:r>
              <w:rPr>
                <w:bdr w:val="none" w:sz="0" w:space="0" w:color="auto" w:frame="1"/>
              </w:rPr>
              <w:t xml:space="preserve">Database management: SQL, </w:t>
            </w:r>
          </w:p>
          <w:p w14:paraId="3200AFD0" w14:textId="0A2C9964" w:rsidR="00EA114C" w:rsidRDefault="00EA114C" w:rsidP="00A0257D">
            <w:pPr>
              <w:pStyle w:val="ListBullet"/>
              <w:numPr>
                <w:ilvl w:val="0"/>
                <w:numId w:val="0"/>
              </w:numPr>
              <w:ind w:left="360"/>
            </w:pPr>
            <w:r>
              <w:rPr>
                <w:bdr w:val="none" w:sz="0" w:space="0" w:color="auto" w:frame="1"/>
              </w:rPr>
              <w:t>Oracle</w:t>
            </w:r>
          </w:p>
          <w:p w14:paraId="5F659E78" w14:textId="77777777" w:rsidR="00EA114C" w:rsidRDefault="00EA114C" w:rsidP="00152475">
            <w:pPr>
              <w:pStyle w:val="ListBullet"/>
            </w:pPr>
            <w:r>
              <w:rPr>
                <w:bdr w:val="none" w:sz="0" w:space="0" w:color="auto" w:frame="1"/>
              </w:rPr>
              <w:t>Python scripting capabilities</w:t>
            </w:r>
          </w:p>
          <w:p w14:paraId="587D4E9D" w14:textId="77777777" w:rsidR="00EA114C" w:rsidRDefault="00EA114C" w:rsidP="00152475">
            <w:pPr>
              <w:pStyle w:val="ListBullet"/>
            </w:pPr>
            <w:r>
              <w:rPr>
                <w:bdr w:val="none" w:sz="0" w:space="0" w:color="auto" w:frame="1"/>
              </w:rPr>
              <w:t>Operating systems: Windows 10 and 11 support</w:t>
            </w:r>
          </w:p>
          <w:p w14:paraId="53082395" w14:textId="47ABDC04" w:rsidR="00EA114C" w:rsidRPr="00CF2BE7" w:rsidRDefault="0099214D" w:rsidP="0099214D">
            <w:pPr>
              <w:pStyle w:val="ListBullet"/>
              <w:numPr>
                <w:ilvl w:val="0"/>
                <w:numId w:val="0"/>
              </w:numPr>
              <w:tabs>
                <w:tab w:val="left" w:pos="2540"/>
              </w:tabs>
              <w:ind w:left="360"/>
            </w:pPr>
            <w:r>
              <w:tab/>
            </w:r>
          </w:p>
        </w:tc>
        <w:tc>
          <w:tcPr>
            <w:tcW w:w="2082" w:type="dxa"/>
            <w:vMerge/>
          </w:tcPr>
          <w:p w14:paraId="7A49FA18" w14:textId="7A7BF1F2" w:rsidR="00EA114C" w:rsidRPr="00020BEB" w:rsidRDefault="00EA114C" w:rsidP="00C20184">
            <w:pPr>
              <w:spacing w:before="360"/>
              <w:jc w:val="right"/>
              <w:rPr>
                <w:color w:val="auto"/>
              </w:rPr>
            </w:pPr>
          </w:p>
        </w:tc>
        <w:tc>
          <w:tcPr>
            <w:tcW w:w="6120" w:type="dxa"/>
            <w:gridSpan w:val="2"/>
          </w:tcPr>
          <w:p w14:paraId="7C4D1CD5" w14:textId="77777777" w:rsidR="00EA114C" w:rsidRPr="00020BEB" w:rsidRDefault="00EA114C" w:rsidP="00FA67FF">
            <w:pPr>
              <w:pStyle w:val="Heading1"/>
            </w:pPr>
            <w:r w:rsidRPr="006C5F9F">
              <w:t>Experience</w:t>
            </w:r>
          </w:p>
          <w:p w14:paraId="355824C5" w14:textId="77777777" w:rsidR="00EA114C" w:rsidRDefault="00EA114C" w:rsidP="00FA67FF"/>
          <w:p w14:paraId="11876A1E" w14:textId="77777777" w:rsidR="00EA114C" w:rsidRDefault="00EA114C" w:rsidP="00FA67FF">
            <w:pPr>
              <w:pStyle w:val="Heading3"/>
              <w:rPr>
                <w:b/>
                <w:bCs/>
                <w:caps/>
                <w:spacing w:val="20"/>
                <w:szCs w:val="26"/>
              </w:rPr>
            </w:pPr>
            <w:r w:rsidRPr="0063300C">
              <w:rPr>
                <w:b/>
                <w:bCs/>
                <w:caps/>
                <w:spacing w:val="20"/>
                <w:szCs w:val="26"/>
              </w:rPr>
              <w:t>Tour Management, MH-02 Tours &amp; Travels</w:t>
            </w:r>
          </w:p>
          <w:p w14:paraId="12FEBE7E" w14:textId="77777777" w:rsidR="00EA114C" w:rsidRPr="006C5F9F" w:rsidRDefault="00EA114C" w:rsidP="00FA67FF">
            <w:pPr>
              <w:pStyle w:val="Heading3"/>
            </w:pPr>
            <w:r w:rsidRPr="006C5F9F">
              <w:t>J</w:t>
            </w:r>
            <w:r>
              <w:t>une</w:t>
            </w:r>
            <w:r w:rsidRPr="006C5F9F">
              <w:t xml:space="preserve"> 20</w:t>
            </w:r>
            <w:r>
              <w:t>18</w:t>
            </w:r>
            <w:r w:rsidRPr="006C5F9F">
              <w:t xml:space="preserve"> - Dec 20</w:t>
            </w:r>
            <w:r>
              <w:t>21</w:t>
            </w:r>
          </w:p>
          <w:p w14:paraId="51DEA716" w14:textId="77777777" w:rsidR="00EA114C" w:rsidRPr="0063300C" w:rsidRDefault="00EA114C" w:rsidP="00FA67FF">
            <w:pPr>
              <w:numPr>
                <w:ilvl w:val="0"/>
                <w:numId w:val="9"/>
              </w:numPr>
            </w:pPr>
            <w:r w:rsidRPr="0063300C">
              <w:t>Provided detailed explanations of various locations as a tour escort.</w:t>
            </w:r>
          </w:p>
          <w:p w14:paraId="65BCE37D" w14:textId="7DACB08A" w:rsidR="00EA114C" w:rsidRPr="0063300C" w:rsidRDefault="00EA114C" w:rsidP="00FA67FF">
            <w:pPr>
              <w:numPr>
                <w:ilvl w:val="0"/>
                <w:numId w:val="9"/>
              </w:numPr>
            </w:pPr>
            <w:r w:rsidRPr="0063300C">
              <w:t xml:space="preserve">Coordinated hotel bookings to ensure smooth </w:t>
            </w:r>
            <w:r w:rsidR="00583A76" w:rsidRPr="0063300C">
              <w:t>accommodation</w:t>
            </w:r>
            <w:r w:rsidRPr="0063300C">
              <w:t>.</w:t>
            </w:r>
          </w:p>
          <w:p w14:paraId="1A700CDA" w14:textId="77777777" w:rsidR="00EA114C" w:rsidRDefault="00EA114C" w:rsidP="00FA67FF">
            <w:pPr>
              <w:numPr>
                <w:ilvl w:val="0"/>
                <w:numId w:val="9"/>
              </w:numPr>
            </w:pPr>
            <w:r w:rsidRPr="0063300C">
              <w:t>Oversaw travel logistics to enhance guest experiences.</w:t>
            </w:r>
          </w:p>
          <w:p w14:paraId="57A9C3E3" w14:textId="77777777" w:rsidR="00EA114C" w:rsidRPr="0063300C" w:rsidRDefault="00EA114C" w:rsidP="00FA67FF">
            <w:pPr>
              <w:ind w:left="720"/>
            </w:pPr>
          </w:p>
          <w:p w14:paraId="26CCBA40" w14:textId="246A3281" w:rsidR="00EA114C" w:rsidRDefault="00EA114C" w:rsidP="00FA67FF">
            <w:pPr>
              <w:pStyle w:val="Heading3"/>
              <w:rPr>
                <w:rFonts w:ascii="Arial" w:eastAsiaTheme="minorHAnsi" w:hAnsi="Arial" w:cs="Arial"/>
                <w:color w:val="000000"/>
                <w:sz w:val="21"/>
                <w:szCs w:val="21"/>
                <w:shd w:val="clear" w:color="auto" w:fill="FFFFFF"/>
              </w:rPr>
            </w:pPr>
            <w:r w:rsidRPr="0063300C">
              <w:rPr>
                <w:b/>
                <w:bCs/>
                <w:caps/>
                <w:spacing w:val="20"/>
                <w:szCs w:val="26"/>
              </w:rPr>
              <w:t>Desktop Support Engineer, Intelli-tech Computer Solution</w:t>
            </w:r>
          </w:p>
          <w:p w14:paraId="1711FA7A" w14:textId="77777777" w:rsidR="00EA114C" w:rsidRPr="0063300C" w:rsidRDefault="00EA114C" w:rsidP="00FA67FF">
            <w:pPr>
              <w:pStyle w:val="Heading3"/>
              <w:rPr>
                <w:lang w:val="fr-FR"/>
              </w:rPr>
            </w:pPr>
            <w:r w:rsidRPr="0063300C">
              <w:t>Jan 2022 - Sep 2022</w:t>
            </w:r>
          </w:p>
          <w:p w14:paraId="27C2C9E7" w14:textId="77777777" w:rsidR="00EA114C" w:rsidRDefault="00EA114C" w:rsidP="00FA67FF">
            <w:pPr>
              <w:numPr>
                <w:ilvl w:val="0"/>
                <w:numId w:val="9"/>
              </w:numPr>
            </w:pPr>
            <w:r>
              <w:t>Backup desktop support engineer</w:t>
            </w:r>
          </w:p>
          <w:p w14:paraId="76C86381" w14:textId="77777777" w:rsidR="00EA114C" w:rsidRDefault="00EA114C" w:rsidP="00FA67FF">
            <w:pPr>
              <w:numPr>
                <w:ilvl w:val="0"/>
                <w:numId w:val="9"/>
              </w:numPr>
            </w:pPr>
            <w:r>
              <w:t>Used to repair desktops</w:t>
            </w:r>
          </w:p>
          <w:p w14:paraId="009E3BBC" w14:textId="77777777" w:rsidR="00EA114C" w:rsidRDefault="00EA114C" w:rsidP="00FA67FF">
            <w:pPr>
              <w:numPr>
                <w:ilvl w:val="0"/>
                <w:numId w:val="9"/>
              </w:numPr>
            </w:pPr>
            <w:r>
              <w:t>Laptops repairing basic troubleshoots</w:t>
            </w:r>
          </w:p>
          <w:p w14:paraId="5166561D" w14:textId="77777777" w:rsidR="00EA114C" w:rsidRPr="0063300C" w:rsidRDefault="00EA114C" w:rsidP="00FA67FF">
            <w:pPr>
              <w:ind w:left="720"/>
            </w:pPr>
          </w:p>
          <w:p w14:paraId="5E0286ED" w14:textId="77777777" w:rsidR="00EA114C" w:rsidRDefault="00EA114C" w:rsidP="00FA67FF">
            <w:pPr>
              <w:pStyle w:val="Heading3"/>
              <w:rPr>
                <w:b/>
                <w:bCs/>
                <w:caps/>
                <w:spacing w:val="20"/>
                <w:szCs w:val="26"/>
              </w:rPr>
            </w:pPr>
            <w:r w:rsidRPr="0063300C">
              <w:rPr>
                <w:b/>
                <w:bCs/>
                <w:caps/>
                <w:spacing w:val="20"/>
                <w:szCs w:val="26"/>
              </w:rPr>
              <w:t>IT Technical Support Engineer (SIO), Ahana System and Solution</w:t>
            </w:r>
          </w:p>
          <w:p w14:paraId="21FF2916" w14:textId="77777777" w:rsidR="00EA114C" w:rsidRPr="0063300C" w:rsidRDefault="00EA114C" w:rsidP="00FA67FF">
            <w:pPr>
              <w:pStyle w:val="Heading3"/>
              <w:rPr>
                <w:lang w:val="fr-FR"/>
              </w:rPr>
            </w:pPr>
            <w:r>
              <w:rPr>
                <w:lang w:val="fr-FR"/>
              </w:rPr>
              <w:t>Oct</w:t>
            </w:r>
            <w:r w:rsidRPr="0063300C">
              <w:rPr>
                <w:lang w:val="fr-FR"/>
              </w:rPr>
              <w:t xml:space="preserve"> 20</w:t>
            </w:r>
            <w:r>
              <w:rPr>
                <w:lang w:val="fr-FR"/>
              </w:rPr>
              <w:t>22</w:t>
            </w:r>
            <w:r w:rsidRPr="0063300C">
              <w:rPr>
                <w:lang w:val="fr-FR"/>
              </w:rPr>
              <w:t xml:space="preserve"> -</w:t>
            </w:r>
            <w:r>
              <w:rPr>
                <w:lang w:val="fr-FR"/>
              </w:rPr>
              <w:t xml:space="preserve"> Sep</w:t>
            </w:r>
            <w:r w:rsidRPr="0063300C">
              <w:rPr>
                <w:lang w:val="fr-FR"/>
              </w:rPr>
              <w:t xml:space="preserve"> 20</w:t>
            </w:r>
            <w:r>
              <w:rPr>
                <w:lang w:val="fr-FR"/>
              </w:rPr>
              <w:t>24</w:t>
            </w:r>
          </w:p>
          <w:p w14:paraId="54D7F58D" w14:textId="77777777" w:rsidR="00EA114C" w:rsidRPr="00152475" w:rsidRDefault="00EA114C" w:rsidP="00FA67FF">
            <w:pPr>
              <w:numPr>
                <w:ilvl w:val="0"/>
                <w:numId w:val="9"/>
              </w:numPr>
            </w:pPr>
            <w:r w:rsidRPr="00152475">
              <w:t>Utilized ServiceNow tools for efficient ticketing portal management.</w:t>
            </w:r>
          </w:p>
          <w:p w14:paraId="7BF403C7" w14:textId="77777777" w:rsidR="00EA114C" w:rsidRPr="00152475" w:rsidRDefault="00EA114C" w:rsidP="00FA67FF">
            <w:pPr>
              <w:numPr>
                <w:ilvl w:val="0"/>
                <w:numId w:val="9"/>
              </w:numPr>
            </w:pPr>
            <w:r w:rsidRPr="00152475">
              <w:t>Managed Active Directory for user access and permissions.</w:t>
            </w:r>
          </w:p>
          <w:p w14:paraId="5B41D62A" w14:textId="77777777" w:rsidR="00EA114C" w:rsidRPr="00152475" w:rsidRDefault="00EA114C" w:rsidP="00FA67FF">
            <w:pPr>
              <w:numPr>
                <w:ilvl w:val="0"/>
                <w:numId w:val="9"/>
              </w:numPr>
            </w:pPr>
            <w:r w:rsidRPr="00152475">
              <w:t>Oversaw inventory management processes to ensure resource availability.</w:t>
            </w:r>
          </w:p>
          <w:p w14:paraId="07C1E041" w14:textId="77777777" w:rsidR="00EA114C" w:rsidRDefault="00EA114C" w:rsidP="00FA67FF">
            <w:pPr>
              <w:numPr>
                <w:ilvl w:val="0"/>
                <w:numId w:val="9"/>
              </w:numPr>
            </w:pPr>
            <w:r w:rsidRPr="00152475">
              <w:t>Handled user inquiries and support requests effectively.</w:t>
            </w:r>
          </w:p>
          <w:p w14:paraId="33C4CCAB" w14:textId="77777777" w:rsidR="00EA114C" w:rsidRPr="00152475" w:rsidRDefault="00EA114C" w:rsidP="00FA67FF">
            <w:pPr>
              <w:ind w:left="720"/>
            </w:pPr>
          </w:p>
          <w:p w14:paraId="1FEC98A9" w14:textId="77777777" w:rsidR="00EA114C" w:rsidRDefault="00EA114C" w:rsidP="00FA67FF">
            <w:pPr>
              <w:pStyle w:val="Heading3"/>
              <w:rPr>
                <w:b/>
                <w:bCs/>
                <w:caps/>
                <w:spacing w:val="20"/>
                <w:szCs w:val="26"/>
              </w:rPr>
            </w:pPr>
            <w:r w:rsidRPr="0063300C">
              <w:rPr>
                <w:b/>
                <w:bCs/>
                <w:caps/>
                <w:spacing w:val="20"/>
                <w:szCs w:val="26"/>
              </w:rPr>
              <w:t>IT Asset Management, Sysnet Global Technology</w:t>
            </w:r>
          </w:p>
          <w:p w14:paraId="52A94B62" w14:textId="192048E5" w:rsidR="00EA114C" w:rsidRPr="0063300C" w:rsidRDefault="00EA114C" w:rsidP="00FA67FF">
            <w:pPr>
              <w:pStyle w:val="Heading3"/>
              <w:rPr>
                <w:lang w:val="fr-FR"/>
              </w:rPr>
            </w:pPr>
            <w:proofErr w:type="spellStart"/>
            <w:r>
              <w:rPr>
                <w:lang w:val="fr-FR"/>
              </w:rPr>
              <w:t>Dec</w:t>
            </w:r>
            <w:proofErr w:type="spellEnd"/>
            <w:r w:rsidRPr="0063300C">
              <w:rPr>
                <w:lang w:val="fr-FR"/>
              </w:rPr>
              <w:t xml:space="preserve"> 20</w:t>
            </w:r>
            <w:r>
              <w:rPr>
                <w:lang w:val="fr-FR"/>
              </w:rPr>
              <w:t>24</w:t>
            </w:r>
          </w:p>
          <w:p w14:paraId="43BDCD16" w14:textId="77777777" w:rsidR="00EA114C" w:rsidRPr="0063300C" w:rsidRDefault="00EA114C" w:rsidP="00FA67FF">
            <w:pPr>
              <w:numPr>
                <w:ilvl w:val="0"/>
                <w:numId w:val="9"/>
              </w:numPr>
            </w:pPr>
            <w:r w:rsidRPr="0063300C">
              <w:t>Executed refreshment of units to enhance operational efficiency.</w:t>
            </w:r>
          </w:p>
          <w:p w14:paraId="6371A0B4" w14:textId="77777777" w:rsidR="00EA114C" w:rsidRPr="0063300C" w:rsidRDefault="00EA114C" w:rsidP="00FA67FF">
            <w:pPr>
              <w:numPr>
                <w:ilvl w:val="0"/>
                <w:numId w:val="9"/>
              </w:numPr>
            </w:pPr>
            <w:r w:rsidRPr="0063300C">
              <w:lastRenderedPageBreak/>
              <w:t>Managed inventory replacement procedures to ensure optimal stock levels.</w:t>
            </w:r>
          </w:p>
          <w:p w14:paraId="192EFFD2" w14:textId="77777777" w:rsidR="00EA114C" w:rsidRPr="0063300C" w:rsidRDefault="00EA114C" w:rsidP="00FA67FF">
            <w:pPr>
              <w:numPr>
                <w:ilvl w:val="0"/>
                <w:numId w:val="9"/>
              </w:numPr>
            </w:pPr>
            <w:r w:rsidRPr="0063300C">
              <w:t>Oversaw inventory management with weekly, monthly, and yearly reporting.</w:t>
            </w:r>
          </w:p>
          <w:p w14:paraId="3B18DA61" w14:textId="77777777" w:rsidR="00EA114C" w:rsidRPr="0063300C" w:rsidRDefault="00EA114C" w:rsidP="00FA67FF">
            <w:pPr>
              <w:numPr>
                <w:ilvl w:val="0"/>
                <w:numId w:val="9"/>
              </w:numPr>
            </w:pPr>
            <w:r w:rsidRPr="0063300C">
              <w:t>Compiled end-of-term reports to analyze performance metrics.</w:t>
            </w:r>
          </w:p>
          <w:p w14:paraId="437E92D4" w14:textId="77777777" w:rsidR="00EA114C" w:rsidRDefault="00EA114C" w:rsidP="00FA67FF"/>
          <w:p w14:paraId="69D3B5D1" w14:textId="77777777" w:rsidR="00EA114C" w:rsidRDefault="00EA114C" w:rsidP="00FA67FF"/>
          <w:p w14:paraId="79F2F4DB" w14:textId="77777777" w:rsidR="00EA114C" w:rsidRDefault="00EA114C" w:rsidP="00FA67FF">
            <w:pPr>
              <w:rPr>
                <w:b/>
                <w:bCs/>
              </w:rPr>
            </w:pPr>
            <w:r w:rsidRPr="005B0DFF">
              <w:rPr>
                <w:b/>
                <w:bCs/>
              </w:rPr>
              <w:t>Hobbies and Interests</w:t>
            </w:r>
          </w:p>
          <w:p w14:paraId="78A85EE8" w14:textId="77777777" w:rsidR="00EA114C" w:rsidRPr="005B0DFF" w:rsidRDefault="00EA114C" w:rsidP="00FA67FF">
            <w:pPr>
              <w:rPr>
                <w:b/>
                <w:bCs/>
              </w:rPr>
            </w:pPr>
          </w:p>
          <w:p w14:paraId="6E4DD31A" w14:textId="627D9FD1" w:rsidR="00EA114C" w:rsidRPr="005B0DFF" w:rsidRDefault="00EA114C" w:rsidP="00FA67FF">
            <w:pPr>
              <w:numPr>
                <w:ilvl w:val="0"/>
                <w:numId w:val="13"/>
              </w:numPr>
            </w:pPr>
            <w:r w:rsidRPr="005B0DFF">
              <w:t>To Achieve new Technol</w:t>
            </w:r>
          </w:p>
          <w:p w14:paraId="3AA89125" w14:textId="06993E5B" w:rsidR="00EA114C" w:rsidRPr="005B0DFF" w:rsidRDefault="00EA114C" w:rsidP="00FA67FF">
            <w:pPr>
              <w:numPr>
                <w:ilvl w:val="0"/>
                <w:numId w:val="13"/>
              </w:numPr>
            </w:pPr>
            <w:r w:rsidRPr="005B0DFF">
              <w:t>Drawing sketches</w:t>
            </w:r>
          </w:p>
          <w:p w14:paraId="6FD5064A" w14:textId="77777777" w:rsidR="00EA114C" w:rsidRPr="005B0DFF" w:rsidRDefault="00EA114C" w:rsidP="00FA67FF">
            <w:pPr>
              <w:numPr>
                <w:ilvl w:val="0"/>
                <w:numId w:val="13"/>
              </w:numPr>
            </w:pPr>
            <w:r w:rsidRPr="005B0DFF">
              <w:t>Reading Novels</w:t>
            </w:r>
          </w:p>
          <w:p w14:paraId="5A5F3A85" w14:textId="77777777" w:rsidR="00EA114C" w:rsidRPr="005B0DFF" w:rsidRDefault="00EA114C" w:rsidP="00FA67FF">
            <w:pPr>
              <w:numPr>
                <w:ilvl w:val="0"/>
                <w:numId w:val="13"/>
              </w:numPr>
            </w:pPr>
            <w:r w:rsidRPr="005B0DFF">
              <w:t>Travelling and riding</w:t>
            </w:r>
          </w:p>
          <w:p w14:paraId="1254E10D" w14:textId="77777777" w:rsidR="00EA114C" w:rsidRDefault="00EA114C" w:rsidP="00FA67FF">
            <w:pPr>
              <w:rPr>
                <w:b/>
                <w:bCs/>
              </w:rPr>
            </w:pPr>
          </w:p>
          <w:p w14:paraId="5D4A764E" w14:textId="77777777" w:rsidR="00EA114C" w:rsidRDefault="00EA114C" w:rsidP="00FA67FF">
            <w:pPr>
              <w:rPr>
                <w:b/>
                <w:bCs/>
              </w:rPr>
            </w:pPr>
            <w:r w:rsidRPr="005B0DFF">
              <w:rPr>
                <w:b/>
                <w:bCs/>
              </w:rPr>
              <w:t>Projects</w:t>
            </w:r>
          </w:p>
          <w:p w14:paraId="0CA96C39" w14:textId="77777777" w:rsidR="00EA114C" w:rsidRPr="005B0DFF" w:rsidRDefault="00EA114C" w:rsidP="00FA67FF">
            <w:pPr>
              <w:rPr>
                <w:b/>
                <w:bCs/>
              </w:rPr>
            </w:pPr>
          </w:p>
          <w:p w14:paraId="063721BE" w14:textId="3FF9CF46" w:rsidR="00FA67FF" w:rsidRDefault="00EA114C" w:rsidP="00FA67FF">
            <w:r w:rsidRPr="005B0DFF">
              <w:t>Tours &amp; Travels, HTML, CSS, JavaScript, MySQL, Its tours and travels</w:t>
            </w:r>
          </w:p>
          <w:p w14:paraId="485CEF85" w14:textId="6D917C54" w:rsidR="00FA67FF" w:rsidRDefault="00EA114C" w:rsidP="00FA67FF">
            <w:r w:rsidRPr="005B0DFF">
              <w:t xml:space="preserve">website here you can check travel </w:t>
            </w:r>
            <w:proofErr w:type="gramStart"/>
            <w:r w:rsidRPr="005B0DFF">
              <w:t>agents</w:t>
            </w:r>
            <w:proofErr w:type="gramEnd"/>
            <w:r w:rsidRPr="005B0DFF">
              <w:t xml:space="preserve"> services and can</w:t>
            </w:r>
          </w:p>
          <w:p w14:paraId="0FAEFAE2" w14:textId="77777777" w:rsidR="00FA67FF" w:rsidRDefault="00EA114C" w:rsidP="00FA67FF">
            <w:r w:rsidRPr="005B0DFF">
              <w:t>contact them. James Bond Fandom, HTML, CSS, JavaScript,</w:t>
            </w:r>
          </w:p>
          <w:p w14:paraId="696577FD" w14:textId="33811E63" w:rsidR="00FA67FF" w:rsidRDefault="00EA114C" w:rsidP="00FA67FF">
            <w:r w:rsidRPr="005B0DFF">
              <w:t xml:space="preserve">MySQL, Its Fandom Website which gives information </w:t>
            </w:r>
            <w:proofErr w:type="gramStart"/>
            <w:r w:rsidR="00FA67FF" w:rsidRPr="005B0DFF">
              <w:t>o</w:t>
            </w:r>
            <w:r w:rsidR="00FA67FF">
              <w:t>f</w:t>
            </w:r>
            <w:proofErr w:type="gramEnd"/>
          </w:p>
          <w:p w14:paraId="45345382" w14:textId="7B77913B" w:rsidR="00FA67FF" w:rsidRDefault="00EA114C" w:rsidP="00FA67FF">
            <w:r w:rsidRPr="005B0DFF">
              <w:t>International Spy Agent James Bond 007, website consists of</w:t>
            </w:r>
          </w:p>
          <w:p w14:paraId="5AA99109" w14:textId="323692D4" w:rsidR="00EA114C" w:rsidRPr="005B0DFF" w:rsidRDefault="00FA67FF" w:rsidP="00FA67FF">
            <w:r>
              <w:t>J</w:t>
            </w:r>
            <w:r w:rsidR="00EA114C" w:rsidRPr="005B0DFF">
              <w:t>ames bond movies collections and list of actors and more.</w:t>
            </w:r>
          </w:p>
          <w:p w14:paraId="362DE74D" w14:textId="77777777" w:rsidR="00EA114C" w:rsidRDefault="00EA114C" w:rsidP="00FA67FF"/>
          <w:p w14:paraId="1A0F576E" w14:textId="2630B85E" w:rsidR="00EA114C" w:rsidRDefault="00EA114C" w:rsidP="00FA67FF">
            <w:pPr>
              <w:rPr>
                <w:b/>
                <w:bCs/>
              </w:rPr>
            </w:pPr>
            <w:r w:rsidRPr="005B0DFF">
              <w:rPr>
                <w:b/>
                <w:bCs/>
              </w:rPr>
              <w:t>Languages</w:t>
            </w:r>
            <w:r w:rsidR="004D1AF2">
              <w:rPr>
                <w:b/>
                <w:bCs/>
              </w:rPr>
              <w:t xml:space="preserve">                                                     </w:t>
            </w:r>
          </w:p>
          <w:p w14:paraId="5999E45C" w14:textId="77777777" w:rsidR="00EA114C" w:rsidRPr="005B0DFF" w:rsidRDefault="00EA114C" w:rsidP="00FA67FF">
            <w:pPr>
              <w:rPr>
                <w:b/>
                <w:bCs/>
              </w:rPr>
            </w:pPr>
          </w:p>
          <w:p w14:paraId="7FDA8F9C" w14:textId="1AC7A08A" w:rsidR="00EA114C" w:rsidRPr="005B0DFF" w:rsidRDefault="00EA114C" w:rsidP="00FA67FF">
            <w:pPr>
              <w:numPr>
                <w:ilvl w:val="0"/>
                <w:numId w:val="15"/>
              </w:numPr>
            </w:pPr>
            <w:r w:rsidRPr="005B0DFF">
              <w:t>Hindi</w:t>
            </w:r>
            <w:r w:rsidR="004D1AF2">
              <w:t xml:space="preserve">                                                   </w:t>
            </w:r>
          </w:p>
          <w:p w14:paraId="7EC44CFA" w14:textId="15C3828C" w:rsidR="00EA114C" w:rsidRPr="005B0DFF" w:rsidRDefault="00EA114C" w:rsidP="00FA67FF">
            <w:pPr>
              <w:numPr>
                <w:ilvl w:val="0"/>
                <w:numId w:val="15"/>
              </w:numPr>
            </w:pPr>
            <w:r w:rsidRPr="005B0DFF">
              <w:t>English</w:t>
            </w:r>
            <w:r w:rsidR="004D1AF2">
              <w:t xml:space="preserve">                </w:t>
            </w:r>
            <w:r w:rsidR="00FA67FF">
              <w:t xml:space="preserve">                  </w:t>
            </w:r>
            <w:r w:rsidR="004D1AF2">
              <w:t xml:space="preserve">              </w:t>
            </w:r>
          </w:p>
          <w:p w14:paraId="4BCA1605" w14:textId="38EA7199" w:rsidR="00EA114C" w:rsidRPr="005B0DFF" w:rsidRDefault="00EA114C" w:rsidP="00FA67FF">
            <w:pPr>
              <w:numPr>
                <w:ilvl w:val="0"/>
                <w:numId w:val="15"/>
              </w:numPr>
            </w:pPr>
            <w:r w:rsidRPr="005B0DFF">
              <w:t>Marathi</w:t>
            </w:r>
            <w:r w:rsidR="004D1AF2">
              <w:t xml:space="preserve">                     </w:t>
            </w:r>
            <w:r w:rsidR="00FA67FF">
              <w:t xml:space="preserve">           </w:t>
            </w:r>
            <w:r w:rsidR="004D1AF2">
              <w:t xml:space="preserve">               </w:t>
            </w:r>
          </w:p>
          <w:p w14:paraId="1AA84513" w14:textId="0813E045" w:rsidR="00113B29" w:rsidRPr="00B934E3" w:rsidRDefault="00EA114C" w:rsidP="00FA67FF">
            <w:pPr>
              <w:numPr>
                <w:ilvl w:val="0"/>
                <w:numId w:val="15"/>
              </w:numPr>
            </w:pPr>
            <w:r w:rsidRPr="005B0DFF">
              <w:t>Odia</w:t>
            </w:r>
            <w:r w:rsidR="00FA67FF">
              <w:t xml:space="preserve"> </w:t>
            </w:r>
            <w:r w:rsidR="00113B29">
              <w:t xml:space="preserve">                                                 </w:t>
            </w:r>
            <w:r w:rsidR="000D26F2">
              <w:t xml:space="preserve">  </w:t>
            </w:r>
          </w:p>
          <w:p w14:paraId="22BB99C1" w14:textId="446EA672" w:rsidR="00EA114C" w:rsidRDefault="00EA114C" w:rsidP="00FA67FF">
            <w:pPr>
              <w:ind w:left="720"/>
            </w:pPr>
          </w:p>
          <w:p w14:paraId="12065616" w14:textId="77777777" w:rsidR="00EA114C" w:rsidRDefault="00EA114C" w:rsidP="00FA67FF">
            <w:pPr>
              <w:ind w:left="720"/>
            </w:pPr>
          </w:p>
          <w:p w14:paraId="4E23378F" w14:textId="361DB22F" w:rsidR="00EA114C" w:rsidRPr="00B934E3" w:rsidRDefault="000D26F2" w:rsidP="00FA67FF">
            <w:pPr>
              <w:rPr>
                <w:b/>
                <w:bCs/>
              </w:rPr>
            </w:pPr>
            <w:r w:rsidRPr="00B934E3">
              <w:rPr>
                <w:b/>
                <w:bCs/>
              </w:rPr>
              <w:t>Personal Information</w:t>
            </w:r>
          </w:p>
          <w:p w14:paraId="498EE74A" w14:textId="77777777" w:rsidR="00EA114C" w:rsidRPr="005B0DFF" w:rsidRDefault="00EA114C" w:rsidP="00FA67FF"/>
          <w:p w14:paraId="6220975A" w14:textId="77777777" w:rsidR="00EA114C" w:rsidRDefault="000D26F2" w:rsidP="000D26F2">
            <w:pPr>
              <w:pStyle w:val="ListParagraph"/>
              <w:numPr>
                <w:ilvl w:val="0"/>
                <w:numId w:val="16"/>
              </w:numPr>
            </w:pPr>
            <w:r w:rsidRPr="00B934E3">
              <w:t>Date of Birth: 01/09/</w:t>
            </w:r>
            <w:r>
              <w:t>20</w:t>
            </w:r>
            <w:r w:rsidRPr="00B934E3">
              <w:t>00</w:t>
            </w:r>
          </w:p>
          <w:p w14:paraId="5CC6D227" w14:textId="77777777" w:rsidR="000D26F2" w:rsidRDefault="000D26F2" w:rsidP="000D26F2">
            <w:pPr>
              <w:pStyle w:val="ListParagraph"/>
              <w:numPr>
                <w:ilvl w:val="0"/>
                <w:numId w:val="16"/>
              </w:numPr>
            </w:pPr>
            <w:r w:rsidRPr="00B934E3">
              <w:t>Gender: Male</w:t>
            </w:r>
          </w:p>
          <w:p w14:paraId="0119D221" w14:textId="77777777" w:rsidR="000D26F2" w:rsidRDefault="000D26F2" w:rsidP="000D26F2">
            <w:pPr>
              <w:pStyle w:val="ListParagraph"/>
              <w:numPr>
                <w:ilvl w:val="0"/>
                <w:numId w:val="16"/>
              </w:numPr>
            </w:pPr>
            <w:r w:rsidRPr="00B934E3">
              <w:t>Nationality: Indian</w:t>
            </w:r>
          </w:p>
          <w:p w14:paraId="030C6B4D" w14:textId="569EF981" w:rsidR="000D26F2" w:rsidRPr="00CA07A7" w:rsidRDefault="000D26F2" w:rsidP="000D26F2">
            <w:pPr>
              <w:pStyle w:val="ListParagraph"/>
              <w:numPr>
                <w:ilvl w:val="0"/>
                <w:numId w:val="16"/>
              </w:numPr>
            </w:pPr>
            <w:r w:rsidRPr="00B934E3">
              <w:t>Marital Status: Unmarried</w:t>
            </w:r>
          </w:p>
        </w:tc>
      </w:tr>
      <w:tr w:rsidR="00EA114C" w:rsidRPr="00020BEB" w14:paraId="2CFC17B5" w14:textId="77777777" w:rsidTr="00CC3EE1">
        <w:trPr>
          <w:gridAfter w:val="1"/>
          <w:wAfter w:w="787" w:type="dxa"/>
          <w:trHeight w:val="3197"/>
        </w:trPr>
        <w:tc>
          <w:tcPr>
            <w:tcW w:w="2598" w:type="dxa"/>
            <w:vMerge/>
          </w:tcPr>
          <w:p w14:paraId="6EF8CDA0" w14:textId="77777777" w:rsidR="00EA114C" w:rsidRPr="00CA07A7" w:rsidRDefault="00EA114C" w:rsidP="00B31DA4">
            <w:pPr>
              <w:rPr>
                <w:color w:val="auto"/>
                <w:szCs w:val="20"/>
              </w:rPr>
            </w:pPr>
          </w:p>
        </w:tc>
        <w:tc>
          <w:tcPr>
            <w:tcW w:w="2082" w:type="dxa"/>
            <w:vMerge/>
          </w:tcPr>
          <w:p w14:paraId="59F55A3A" w14:textId="36767108" w:rsidR="00EA114C" w:rsidRPr="00020BEB" w:rsidRDefault="00EA114C" w:rsidP="00B31DA4">
            <w:pPr>
              <w:spacing w:before="360"/>
              <w:rPr>
                <w:color w:val="auto"/>
              </w:rPr>
            </w:pPr>
          </w:p>
        </w:tc>
        <w:tc>
          <w:tcPr>
            <w:tcW w:w="5333" w:type="dxa"/>
          </w:tcPr>
          <w:p w14:paraId="689618A9" w14:textId="77777777" w:rsidR="00EA114C" w:rsidRDefault="00EA114C" w:rsidP="006C5F9F"/>
          <w:p w14:paraId="6424F01F" w14:textId="77777777" w:rsidR="00A91181" w:rsidRDefault="00A91181" w:rsidP="006C5F9F">
            <w:pPr>
              <w:rPr>
                <w:b/>
                <w:bCs/>
              </w:rPr>
            </w:pPr>
            <w:r w:rsidRPr="00A91181">
              <w:rPr>
                <w:b/>
                <w:bCs/>
              </w:rPr>
              <w:t xml:space="preserve">Certifications </w:t>
            </w:r>
          </w:p>
          <w:p w14:paraId="01593465" w14:textId="77777777" w:rsidR="00A91181" w:rsidRDefault="00A91181" w:rsidP="006C5F9F">
            <w:pPr>
              <w:rPr>
                <w:b/>
                <w:bCs/>
              </w:rPr>
            </w:pPr>
          </w:p>
          <w:p w14:paraId="3037EB32" w14:textId="77777777" w:rsidR="00A91181" w:rsidRPr="00EB39C6" w:rsidRDefault="00405907" w:rsidP="00A91181">
            <w:pPr>
              <w:pStyle w:val="ListParagraph"/>
              <w:numPr>
                <w:ilvl w:val="0"/>
                <w:numId w:val="17"/>
              </w:numPr>
            </w:pPr>
            <w:r w:rsidRPr="00EB39C6">
              <w:t>AI workshop certification</w:t>
            </w:r>
          </w:p>
          <w:p w14:paraId="49213A19" w14:textId="77777777" w:rsidR="00405907" w:rsidRPr="00EB39C6" w:rsidRDefault="00405907" w:rsidP="00A91181">
            <w:pPr>
              <w:pStyle w:val="ListParagraph"/>
              <w:numPr>
                <w:ilvl w:val="0"/>
                <w:numId w:val="17"/>
              </w:numPr>
            </w:pPr>
            <w:r w:rsidRPr="00EB39C6">
              <w:t>Power BI workshop certification</w:t>
            </w:r>
          </w:p>
          <w:p w14:paraId="7D6D8EB4" w14:textId="77777777" w:rsidR="009919F0" w:rsidRPr="009919F0" w:rsidRDefault="00CE5EAA" w:rsidP="009919F0">
            <w:pPr>
              <w:pStyle w:val="ListParagraph"/>
              <w:numPr>
                <w:ilvl w:val="0"/>
                <w:numId w:val="17"/>
              </w:numPr>
              <w:rPr>
                <w:b/>
                <w:bCs/>
              </w:rPr>
            </w:pPr>
            <w:r w:rsidRPr="00EB39C6">
              <w:t xml:space="preserve">AWS solution architect completion </w:t>
            </w:r>
            <w:r w:rsidR="00EB39C6" w:rsidRPr="00EB39C6">
              <w:t>certificate</w:t>
            </w:r>
          </w:p>
          <w:p w14:paraId="576C5D65" w14:textId="77777777" w:rsidR="009919F0" w:rsidRDefault="009919F0" w:rsidP="009919F0">
            <w:pPr>
              <w:rPr>
                <w:b/>
                <w:bCs/>
              </w:rPr>
            </w:pPr>
          </w:p>
          <w:p w14:paraId="240FAD33" w14:textId="77777777" w:rsidR="009919F0" w:rsidRDefault="009919F0" w:rsidP="009919F0">
            <w:pPr>
              <w:rPr>
                <w:b/>
                <w:bCs/>
              </w:rPr>
            </w:pPr>
            <w:r>
              <w:rPr>
                <w:b/>
                <w:bCs/>
              </w:rPr>
              <w:t xml:space="preserve">Websites </w:t>
            </w:r>
          </w:p>
          <w:p w14:paraId="3BAD0506" w14:textId="77777777" w:rsidR="009919F0" w:rsidRDefault="009919F0" w:rsidP="009919F0">
            <w:pPr>
              <w:rPr>
                <w:b/>
                <w:bCs/>
              </w:rPr>
            </w:pPr>
          </w:p>
          <w:p w14:paraId="5F8FDC1C" w14:textId="65641AB0" w:rsidR="0049397D" w:rsidRPr="0049397D" w:rsidRDefault="0049397D" w:rsidP="0049397D">
            <w:pPr>
              <w:pStyle w:val="ListParagraph"/>
              <w:numPr>
                <w:ilvl w:val="0"/>
                <w:numId w:val="18"/>
              </w:numPr>
              <w:rPr>
                <w:b/>
                <w:bCs/>
              </w:rPr>
            </w:pPr>
            <w:r w:rsidRPr="0049397D">
              <w:rPr>
                <w:b/>
                <w:bCs/>
              </w:rPr>
              <w:t>https://indianabond007.github.io/gitub.io/</w:t>
            </w:r>
          </w:p>
        </w:tc>
      </w:tr>
    </w:tbl>
    <w:p w14:paraId="2B7BD67E" w14:textId="77777777" w:rsidR="00871DB8" w:rsidRPr="00020BEB" w:rsidRDefault="00871DB8" w:rsidP="00016465">
      <w:pPr>
        <w:rPr>
          <w:color w:val="auto"/>
        </w:rPr>
      </w:pPr>
    </w:p>
    <w:sectPr w:rsidR="00871DB8" w:rsidRPr="00020BEB" w:rsidSect="00B06922">
      <w:pgSz w:w="12240" w:h="15840" w:code="1"/>
      <w:pgMar w:top="630" w:right="720" w:bottom="43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71C6" w14:textId="77777777" w:rsidR="004A71ED" w:rsidRDefault="004A71ED" w:rsidP="00AA35A8">
      <w:pPr>
        <w:spacing w:line="240" w:lineRule="auto"/>
      </w:pPr>
      <w:r>
        <w:separator/>
      </w:r>
    </w:p>
  </w:endnote>
  <w:endnote w:type="continuationSeparator" w:id="0">
    <w:p w14:paraId="27DB3E45" w14:textId="77777777" w:rsidR="004A71ED" w:rsidRDefault="004A71ED" w:rsidP="00AA35A8">
      <w:pPr>
        <w:spacing w:line="240" w:lineRule="auto"/>
      </w:pPr>
      <w:r>
        <w:continuationSeparator/>
      </w:r>
    </w:p>
  </w:endnote>
  <w:endnote w:type="continuationNotice" w:id="1">
    <w:p w14:paraId="4B586E77" w14:textId="77777777" w:rsidR="004A71ED" w:rsidRDefault="004A71E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773F" w14:textId="77777777" w:rsidR="004A71ED" w:rsidRDefault="004A71ED" w:rsidP="00AA35A8">
      <w:pPr>
        <w:spacing w:line="240" w:lineRule="auto"/>
      </w:pPr>
      <w:r>
        <w:separator/>
      </w:r>
    </w:p>
  </w:footnote>
  <w:footnote w:type="continuationSeparator" w:id="0">
    <w:p w14:paraId="777E5856" w14:textId="77777777" w:rsidR="004A71ED" w:rsidRDefault="004A71ED" w:rsidP="00AA35A8">
      <w:pPr>
        <w:spacing w:line="240" w:lineRule="auto"/>
      </w:pPr>
      <w:r>
        <w:continuationSeparator/>
      </w:r>
    </w:p>
  </w:footnote>
  <w:footnote w:type="continuationNotice" w:id="1">
    <w:p w14:paraId="0D70AA02" w14:textId="77777777" w:rsidR="004A71ED" w:rsidRDefault="004A71E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8E073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26" type="#_x0000_t75" style="width:13.8pt;height:13.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2651E18"/>
    <w:multiLevelType w:val="hybridMultilevel"/>
    <w:tmpl w:val="DC8EF1C0"/>
    <w:lvl w:ilvl="0" w:tplc="F9CCC47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50050"/>
    <w:multiLevelType w:val="multilevel"/>
    <w:tmpl w:val="30CC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A2401"/>
    <w:multiLevelType w:val="multilevel"/>
    <w:tmpl w:val="D18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31333"/>
    <w:multiLevelType w:val="multilevel"/>
    <w:tmpl w:val="859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40294A"/>
    <w:multiLevelType w:val="hybridMultilevel"/>
    <w:tmpl w:val="5D1C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B30EA"/>
    <w:multiLevelType w:val="multilevel"/>
    <w:tmpl w:val="59F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CD6932"/>
    <w:multiLevelType w:val="hybridMultilevel"/>
    <w:tmpl w:val="F6AA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3753B5"/>
    <w:multiLevelType w:val="hybridMultilevel"/>
    <w:tmpl w:val="F8C4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3267BD"/>
    <w:multiLevelType w:val="multilevel"/>
    <w:tmpl w:val="0F8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A04AD"/>
    <w:multiLevelType w:val="multilevel"/>
    <w:tmpl w:val="21A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592C86"/>
    <w:multiLevelType w:val="multilevel"/>
    <w:tmpl w:val="9EB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008821">
    <w:abstractNumId w:val="1"/>
  </w:num>
  <w:num w:numId="2" w16cid:durableId="1806507031">
    <w:abstractNumId w:val="17"/>
  </w:num>
  <w:num w:numId="3" w16cid:durableId="1774394388">
    <w:abstractNumId w:val="5"/>
  </w:num>
  <w:num w:numId="4" w16cid:durableId="2058429382">
    <w:abstractNumId w:val="6"/>
  </w:num>
  <w:num w:numId="5" w16cid:durableId="537013467">
    <w:abstractNumId w:val="4"/>
  </w:num>
  <w:num w:numId="6" w16cid:durableId="1832286735">
    <w:abstractNumId w:val="12"/>
  </w:num>
  <w:num w:numId="7" w16cid:durableId="909921174">
    <w:abstractNumId w:val="0"/>
  </w:num>
  <w:num w:numId="8" w16cid:durableId="1533300515">
    <w:abstractNumId w:val="16"/>
  </w:num>
  <w:num w:numId="9" w16cid:durableId="1997688255">
    <w:abstractNumId w:val="9"/>
  </w:num>
  <w:num w:numId="10" w16cid:durableId="802230495">
    <w:abstractNumId w:val="13"/>
  </w:num>
  <w:num w:numId="11" w16cid:durableId="295187622">
    <w:abstractNumId w:val="14"/>
  </w:num>
  <w:num w:numId="12" w16cid:durableId="837185943">
    <w:abstractNumId w:val="7"/>
  </w:num>
  <w:num w:numId="13" w16cid:durableId="1741319420">
    <w:abstractNumId w:val="3"/>
  </w:num>
  <w:num w:numId="14" w16cid:durableId="1219439451">
    <w:abstractNumId w:val="2"/>
  </w:num>
  <w:num w:numId="15" w16cid:durableId="882328077">
    <w:abstractNumId w:val="15"/>
  </w:num>
  <w:num w:numId="16" w16cid:durableId="2037611966">
    <w:abstractNumId w:val="8"/>
  </w:num>
  <w:num w:numId="17" w16cid:durableId="307367267">
    <w:abstractNumId w:val="10"/>
  </w:num>
  <w:num w:numId="18" w16cid:durableId="12752864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0C"/>
    <w:rsid w:val="0000752A"/>
    <w:rsid w:val="000108D2"/>
    <w:rsid w:val="00014397"/>
    <w:rsid w:val="00016465"/>
    <w:rsid w:val="000176BD"/>
    <w:rsid w:val="00020833"/>
    <w:rsid w:val="00020BEB"/>
    <w:rsid w:val="00030699"/>
    <w:rsid w:val="0003291E"/>
    <w:rsid w:val="00033263"/>
    <w:rsid w:val="000334C1"/>
    <w:rsid w:val="000873F6"/>
    <w:rsid w:val="00092993"/>
    <w:rsid w:val="000968D6"/>
    <w:rsid w:val="000A7AB7"/>
    <w:rsid w:val="000B286F"/>
    <w:rsid w:val="000D134B"/>
    <w:rsid w:val="000D26F2"/>
    <w:rsid w:val="000E44CA"/>
    <w:rsid w:val="000F3B3A"/>
    <w:rsid w:val="0010041D"/>
    <w:rsid w:val="001052AA"/>
    <w:rsid w:val="00113B29"/>
    <w:rsid w:val="00121919"/>
    <w:rsid w:val="00124ED6"/>
    <w:rsid w:val="001515E4"/>
    <w:rsid w:val="00152475"/>
    <w:rsid w:val="00157511"/>
    <w:rsid w:val="00167789"/>
    <w:rsid w:val="00177733"/>
    <w:rsid w:val="00194704"/>
    <w:rsid w:val="001B160B"/>
    <w:rsid w:val="001E267E"/>
    <w:rsid w:val="00203213"/>
    <w:rsid w:val="002236D5"/>
    <w:rsid w:val="0023757B"/>
    <w:rsid w:val="00243756"/>
    <w:rsid w:val="00253CBD"/>
    <w:rsid w:val="00256CED"/>
    <w:rsid w:val="0027193E"/>
    <w:rsid w:val="00297E06"/>
    <w:rsid w:val="002A7891"/>
    <w:rsid w:val="002C4E0C"/>
    <w:rsid w:val="002D0D30"/>
    <w:rsid w:val="002D178C"/>
    <w:rsid w:val="002D1E4D"/>
    <w:rsid w:val="002D6E55"/>
    <w:rsid w:val="002E7306"/>
    <w:rsid w:val="00300A67"/>
    <w:rsid w:val="003262AB"/>
    <w:rsid w:val="00331DCE"/>
    <w:rsid w:val="00334FEA"/>
    <w:rsid w:val="00343C48"/>
    <w:rsid w:val="003514CA"/>
    <w:rsid w:val="00352A17"/>
    <w:rsid w:val="00356AB0"/>
    <w:rsid w:val="003575AE"/>
    <w:rsid w:val="003877F8"/>
    <w:rsid w:val="003904BF"/>
    <w:rsid w:val="00391BEA"/>
    <w:rsid w:val="003A3587"/>
    <w:rsid w:val="003B351B"/>
    <w:rsid w:val="003B4AEF"/>
    <w:rsid w:val="003B7F92"/>
    <w:rsid w:val="003E1CD4"/>
    <w:rsid w:val="003F1D3E"/>
    <w:rsid w:val="00405907"/>
    <w:rsid w:val="00407AD3"/>
    <w:rsid w:val="0041245C"/>
    <w:rsid w:val="00413BF1"/>
    <w:rsid w:val="00415CF3"/>
    <w:rsid w:val="00425627"/>
    <w:rsid w:val="00427300"/>
    <w:rsid w:val="00453A7B"/>
    <w:rsid w:val="00457ADE"/>
    <w:rsid w:val="00462350"/>
    <w:rsid w:val="00463060"/>
    <w:rsid w:val="00464B92"/>
    <w:rsid w:val="00470744"/>
    <w:rsid w:val="00476CD2"/>
    <w:rsid w:val="004852C1"/>
    <w:rsid w:val="004936B2"/>
    <w:rsid w:val="0049397D"/>
    <w:rsid w:val="004A28EA"/>
    <w:rsid w:val="004A71ED"/>
    <w:rsid w:val="004C6FB9"/>
    <w:rsid w:val="004D1AF2"/>
    <w:rsid w:val="004D4FA5"/>
    <w:rsid w:val="004D5532"/>
    <w:rsid w:val="004F3FA9"/>
    <w:rsid w:val="005138CD"/>
    <w:rsid w:val="00524297"/>
    <w:rsid w:val="005273AD"/>
    <w:rsid w:val="00537559"/>
    <w:rsid w:val="00552CAA"/>
    <w:rsid w:val="00572E23"/>
    <w:rsid w:val="00580FD9"/>
    <w:rsid w:val="00583A76"/>
    <w:rsid w:val="00583F2A"/>
    <w:rsid w:val="00591C4B"/>
    <w:rsid w:val="005B0DFF"/>
    <w:rsid w:val="005C70CA"/>
    <w:rsid w:val="005F0E69"/>
    <w:rsid w:val="00607A35"/>
    <w:rsid w:val="00626B3C"/>
    <w:rsid w:val="0063300C"/>
    <w:rsid w:val="00640E81"/>
    <w:rsid w:val="00660FBB"/>
    <w:rsid w:val="00661692"/>
    <w:rsid w:val="0069541B"/>
    <w:rsid w:val="006A1E18"/>
    <w:rsid w:val="006A37C0"/>
    <w:rsid w:val="006C5F9F"/>
    <w:rsid w:val="006C7F5A"/>
    <w:rsid w:val="006D4544"/>
    <w:rsid w:val="006D50D8"/>
    <w:rsid w:val="00745AA9"/>
    <w:rsid w:val="00746B0A"/>
    <w:rsid w:val="007704E6"/>
    <w:rsid w:val="00771A46"/>
    <w:rsid w:val="00772D95"/>
    <w:rsid w:val="007849FB"/>
    <w:rsid w:val="00791376"/>
    <w:rsid w:val="00791C5D"/>
    <w:rsid w:val="007A599F"/>
    <w:rsid w:val="007B4FF4"/>
    <w:rsid w:val="007D7F15"/>
    <w:rsid w:val="007E3DA2"/>
    <w:rsid w:val="007F505E"/>
    <w:rsid w:val="007F774C"/>
    <w:rsid w:val="00800960"/>
    <w:rsid w:val="00831977"/>
    <w:rsid w:val="008362F3"/>
    <w:rsid w:val="008377D9"/>
    <w:rsid w:val="00850571"/>
    <w:rsid w:val="008506D1"/>
    <w:rsid w:val="00857F29"/>
    <w:rsid w:val="00871DB8"/>
    <w:rsid w:val="00887D5D"/>
    <w:rsid w:val="00887E05"/>
    <w:rsid w:val="008A0EEF"/>
    <w:rsid w:val="008A171A"/>
    <w:rsid w:val="008B5FF6"/>
    <w:rsid w:val="008C6FDE"/>
    <w:rsid w:val="008D004E"/>
    <w:rsid w:val="008D5253"/>
    <w:rsid w:val="008E4DF0"/>
    <w:rsid w:val="008F180B"/>
    <w:rsid w:val="008F48B9"/>
    <w:rsid w:val="009049BC"/>
    <w:rsid w:val="00910B68"/>
    <w:rsid w:val="00913025"/>
    <w:rsid w:val="009230A7"/>
    <w:rsid w:val="00933EF6"/>
    <w:rsid w:val="00934C99"/>
    <w:rsid w:val="009529EB"/>
    <w:rsid w:val="00973FF7"/>
    <w:rsid w:val="00975E79"/>
    <w:rsid w:val="009805B1"/>
    <w:rsid w:val="0098697B"/>
    <w:rsid w:val="009919F0"/>
    <w:rsid w:val="0099214D"/>
    <w:rsid w:val="009B4B3C"/>
    <w:rsid w:val="009B55A3"/>
    <w:rsid w:val="009D646A"/>
    <w:rsid w:val="00A0257D"/>
    <w:rsid w:val="00A36959"/>
    <w:rsid w:val="00A633B0"/>
    <w:rsid w:val="00A678F2"/>
    <w:rsid w:val="00A82BE7"/>
    <w:rsid w:val="00A90A97"/>
    <w:rsid w:val="00A91181"/>
    <w:rsid w:val="00AA1166"/>
    <w:rsid w:val="00AA35A8"/>
    <w:rsid w:val="00AB0853"/>
    <w:rsid w:val="00AD590F"/>
    <w:rsid w:val="00AE562D"/>
    <w:rsid w:val="00B017E5"/>
    <w:rsid w:val="00B03459"/>
    <w:rsid w:val="00B04123"/>
    <w:rsid w:val="00B06922"/>
    <w:rsid w:val="00B20F64"/>
    <w:rsid w:val="00B30B74"/>
    <w:rsid w:val="00B36BF2"/>
    <w:rsid w:val="00B42685"/>
    <w:rsid w:val="00B51639"/>
    <w:rsid w:val="00B64F9B"/>
    <w:rsid w:val="00B65B45"/>
    <w:rsid w:val="00B75292"/>
    <w:rsid w:val="00B81D25"/>
    <w:rsid w:val="00B8453F"/>
    <w:rsid w:val="00B85473"/>
    <w:rsid w:val="00B86C53"/>
    <w:rsid w:val="00B934E3"/>
    <w:rsid w:val="00BE446F"/>
    <w:rsid w:val="00BE5968"/>
    <w:rsid w:val="00BF3DBB"/>
    <w:rsid w:val="00C0565B"/>
    <w:rsid w:val="00C14466"/>
    <w:rsid w:val="00C163A1"/>
    <w:rsid w:val="00C20184"/>
    <w:rsid w:val="00C40CB6"/>
    <w:rsid w:val="00C535C9"/>
    <w:rsid w:val="00C62E97"/>
    <w:rsid w:val="00C80A56"/>
    <w:rsid w:val="00C822BF"/>
    <w:rsid w:val="00C90004"/>
    <w:rsid w:val="00CA07A7"/>
    <w:rsid w:val="00CA61BE"/>
    <w:rsid w:val="00CB1800"/>
    <w:rsid w:val="00CB3E40"/>
    <w:rsid w:val="00CC3EE1"/>
    <w:rsid w:val="00CC7C81"/>
    <w:rsid w:val="00CE5EAA"/>
    <w:rsid w:val="00CF22B3"/>
    <w:rsid w:val="00CF2BE7"/>
    <w:rsid w:val="00D00780"/>
    <w:rsid w:val="00D00CD9"/>
    <w:rsid w:val="00D15AAE"/>
    <w:rsid w:val="00D22971"/>
    <w:rsid w:val="00D25E12"/>
    <w:rsid w:val="00D30494"/>
    <w:rsid w:val="00D3419C"/>
    <w:rsid w:val="00D60B19"/>
    <w:rsid w:val="00D86385"/>
    <w:rsid w:val="00D95726"/>
    <w:rsid w:val="00DA2952"/>
    <w:rsid w:val="00DA4B7F"/>
    <w:rsid w:val="00DB472D"/>
    <w:rsid w:val="00DC4FED"/>
    <w:rsid w:val="00DD282A"/>
    <w:rsid w:val="00DD4CDF"/>
    <w:rsid w:val="00DD758E"/>
    <w:rsid w:val="00DE5F88"/>
    <w:rsid w:val="00DF2061"/>
    <w:rsid w:val="00DF2298"/>
    <w:rsid w:val="00DF56E6"/>
    <w:rsid w:val="00E067BA"/>
    <w:rsid w:val="00E06CE9"/>
    <w:rsid w:val="00E147DE"/>
    <w:rsid w:val="00E228A5"/>
    <w:rsid w:val="00E24CC9"/>
    <w:rsid w:val="00E360EA"/>
    <w:rsid w:val="00E46032"/>
    <w:rsid w:val="00E77096"/>
    <w:rsid w:val="00E80D10"/>
    <w:rsid w:val="00E8762D"/>
    <w:rsid w:val="00EA114C"/>
    <w:rsid w:val="00EA7A22"/>
    <w:rsid w:val="00EB39C6"/>
    <w:rsid w:val="00EB74E8"/>
    <w:rsid w:val="00EC0F79"/>
    <w:rsid w:val="00EC5BD8"/>
    <w:rsid w:val="00EF0E02"/>
    <w:rsid w:val="00EF0E2D"/>
    <w:rsid w:val="00EF22EF"/>
    <w:rsid w:val="00F02E99"/>
    <w:rsid w:val="00F30552"/>
    <w:rsid w:val="00F419C0"/>
    <w:rsid w:val="00F46BDB"/>
    <w:rsid w:val="00F46F61"/>
    <w:rsid w:val="00F72E61"/>
    <w:rsid w:val="00F732FF"/>
    <w:rsid w:val="00FA1C9A"/>
    <w:rsid w:val="00FA67FF"/>
    <w:rsid w:val="00FC20BF"/>
    <w:rsid w:val="00FC3570"/>
    <w:rsid w:val="00FC3E39"/>
    <w:rsid w:val="00FD38E3"/>
    <w:rsid w:val="00FD56F7"/>
    <w:rsid w:val="00FD73C5"/>
    <w:rsid w:val="00FF5EC5"/>
    <w:rsid w:val="1461E2F6"/>
    <w:rsid w:val="34C479AF"/>
    <w:rsid w:val="5FE412E0"/>
    <w:rsid w:val="680886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36D4B"/>
  <w15:chartTrackingRefBased/>
  <w15:docId w15:val="{7F807C37-9D96-4630-8E28-6A2903C55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000000"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000000"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000000"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000000"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E06CE9"/>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E06CE9"/>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DefaultParagraphFont"/>
    <w:link w:val="Name"/>
    <w:uiPriority w:val="1"/>
    <w:semiHidden/>
    <w:rsid w:val="00F46F61"/>
    <w:rPr>
      <w:b/>
      <w:color w:val="0D0D0D" w:themeColor="text1" w:themeTint="F2"/>
      <w:sz w:val="28"/>
      <w:szCs w:val="22"/>
    </w:rPr>
  </w:style>
  <w:style w:type="paragraph" w:styleId="ListBullet">
    <w:name w:val="List Bullet"/>
    <w:basedOn w:val="BulletList"/>
    <w:uiPriority w:val="6"/>
    <w:qFormat/>
    <w:rsid w:val="00771A46"/>
    <w:pPr>
      <w:numPr>
        <w:numId w:val="7"/>
      </w:numPr>
      <w:ind w:left="360"/>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paragraph" w:customStyle="1" w:styleId="highlight-placeholder-parent">
    <w:name w:val="highlight-placeholder-parent"/>
    <w:basedOn w:val="Normal"/>
    <w:rsid w:val="00152475"/>
    <w:pPr>
      <w:spacing w:before="100" w:beforeAutospacing="1" w:after="100" w:afterAutospacing="1" w:line="240" w:lineRule="auto"/>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52sfr\AppData\Roaming\Microsoft\Templates\Color%20block%20UIUX%20designer%20resume.dotx" TargetMode="External"/></Relationship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0B079B-82BF-4904-A01A-A04369B25196}">
  <ds:schemaRefs>
    <ds:schemaRef ds:uri="http://schemas.openxmlformats.org/officeDocument/2006/bibliography"/>
  </ds:schemaRefs>
</ds:datastoreItem>
</file>

<file path=customXml/itemProps2.xml><?xml version="1.0" encoding="utf-8"?>
<ds:datastoreItem xmlns:ds="http://schemas.openxmlformats.org/officeDocument/2006/customXml" ds:itemID="{976E9C11-7EA5-477D-9B95-C6785A9AA81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5B97B73-43FC-4E43-9534-08F32B6CE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C0D372-28D0-4A7F-8DC2-036EF5C56217}">
  <ds:schemaRefs>
    <ds:schemaRef ds:uri="http://schemas.microsoft.com/sharepoint/v3/contenttype/forms"/>
  </ds:schemaRefs>
</ds:datastoreItem>
</file>

<file path=docMetadata/LabelInfo.xml><?xml version="1.0" encoding="utf-8"?>
<clbl:labelList xmlns:clbl="http://schemas.microsoft.com/office/2020/mipLabelMetadata">
  <clbl:label id="{6f75f480-7803-4ee9-bb54-84d0635fdbe7}" enabled="1" method="Privileged" siteId="{38ae3bcd-9579-4fd4-adda-b42e1495d55a}" removed="0"/>
</clbl:labelList>
</file>

<file path=docProps/app.xml><?xml version="1.0" encoding="utf-8"?>
<Properties xmlns="http://schemas.openxmlformats.org/officeDocument/2006/extended-properties" xmlns:vt="http://schemas.openxmlformats.org/officeDocument/2006/docPropsVTypes">
  <Template>Color block UIUX designer resume.dotx</Template>
  <TotalTime>0</TotalTime>
  <Pages>2</Pages>
  <Words>461</Words>
  <Characters>3126</Characters>
  <Application>Microsoft Office Word</Application>
  <DocSecurity>0</DocSecurity>
  <Lines>184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ANIL (ext) (RC-IN IT LI)</dc:creator>
  <cp:keywords/>
  <dc:description/>
  <cp:lastModifiedBy>DAS, ANIL (ext) (RC-IN IT LI)</cp:lastModifiedBy>
  <cp:revision>3</cp:revision>
  <cp:lastPrinted>2026-03-04T10:24:00Z</cp:lastPrinted>
  <dcterms:created xsi:type="dcterms:W3CDTF">2026-03-30T09:11:00Z</dcterms:created>
  <dcterms:modified xsi:type="dcterms:W3CDTF">2026-04-06T04:22:00Z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